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w:t>
        </w:r>
        <w:r w:rsidR="00DF18D2" w:rsidRPr="00E256D5">
          <w:rPr>
            <w:rStyle w:val="Hyperlink"/>
            <w:noProof/>
          </w:rPr>
          <w:t>s</w:t>
        </w:r>
        <w:r w:rsidR="00DF18D2" w:rsidRPr="00E256D5">
          <w:rPr>
            <w:rStyle w:val="Hyperlink"/>
            <w:noProof/>
          </w:rPr>
          <w:t xml:space="preserve">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1236A6">
          <w:rPr>
            <w:rStyle w:val="Hyperlink"/>
            <w:noProof/>
            <w:highlight w:val="red"/>
          </w:rPr>
          <w:t xml:space="preserve">Table 2C  </w:t>
        </w:r>
        <w:r w:rsidR="00DF18D2" w:rsidRPr="001236A6">
          <w:rPr>
            <w:rStyle w:val="Hyperlink"/>
            <w:noProof/>
            <w:highlight w:val="red"/>
          </w:rPr>
          <w:tab/>
          <w:t>Background characteristics of respondents by county</w:t>
        </w:r>
        <w:r w:rsidR="00DF18D2" w:rsidRPr="001236A6">
          <w:rPr>
            <w:noProof/>
            <w:webHidden/>
            <w:highlight w:val="red"/>
          </w:rPr>
          <w:tab/>
        </w:r>
        <w:r w:rsidR="00DF18D2" w:rsidRPr="001236A6">
          <w:rPr>
            <w:noProof/>
            <w:webHidden/>
            <w:highlight w:val="red"/>
          </w:rPr>
          <w:fldChar w:fldCharType="begin"/>
        </w:r>
        <w:r w:rsidR="00DF18D2" w:rsidRPr="001236A6">
          <w:rPr>
            <w:noProof/>
            <w:webHidden/>
            <w:highlight w:val="red"/>
          </w:rPr>
          <w:instrText xml:space="preserve"> PAGEREF _Toc123293663 \h </w:instrText>
        </w:r>
        <w:r w:rsidR="00DF18D2" w:rsidRPr="001236A6">
          <w:rPr>
            <w:noProof/>
            <w:webHidden/>
            <w:highlight w:val="red"/>
          </w:rPr>
        </w:r>
        <w:r w:rsidR="00DF18D2" w:rsidRPr="001236A6">
          <w:rPr>
            <w:noProof/>
            <w:webHidden/>
            <w:highlight w:val="red"/>
          </w:rPr>
          <w:fldChar w:fldCharType="separate"/>
        </w:r>
        <w:r w:rsidR="005A4AED" w:rsidRPr="001236A6">
          <w:rPr>
            <w:noProof/>
            <w:webHidden/>
            <w:highlight w:val="red"/>
          </w:rPr>
          <w:t>11</w:t>
        </w:r>
        <w:r w:rsidR="00DF18D2" w:rsidRPr="001236A6">
          <w:rPr>
            <w:noProof/>
            <w:webHidden/>
            <w:highlight w:val="red"/>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w:t>
        </w:r>
        <w:r w:rsidR="00DF18D2" w:rsidRPr="00E256D5">
          <w:rPr>
            <w:rStyle w:val="Hyperlink"/>
            <w:noProof/>
          </w:rPr>
          <w:t>l</w:t>
        </w:r>
        <w:r w:rsidR="00DF18D2" w:rsidRPr="00E256D5">
          <w:rPr>
            <w:rStyle w:val="Hyperlink"/>
            <w:noProof/>
          </w:rPr>
          <w:t>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DA65FC">
          <w:rPr>
            <w:rStyle w:val="Hyperlink"/>
            <w:noProof/>
            <w:highlight w:val="red"/>
          </w:rPr>
          <w:t xml:space="preserve">Table 6  </w:t>
        </w:r>
        <w:r w:rsidR="00DF18D2" w:rsidRPr="00DA65FC">
          <w:rPr>
            <w:rStyle w:val="Hyperlink"/>
            <w:noProof/>
            <w:highlight w:val="red"/>
          </w:rPr>
          <w:tab/>
          <w:t>Teenage pregnancy</w:t>
        </w:r>
        <w:r w:rsidR="00DF18D2" w:rsidRPr="00DA65FC">
          <w:rPr>
            <w:noProof/>
            <w:webHidden/>
            <w:highlight w:val="red"/>
          </w:rPr>
          <w:tab/>
        </w:r>
        <w:r w:rsidR="00DF18D2" w:rsidRPr="00DA65FC">
          <w:rPr>
            <w:noProof/>
            <w:webHidden/>
            <w:highlight w:val="red"/>
          </w:rPr>
          <w:fldChar w:fldCharType="begin"/>
        </w:r>
        <w:r w:rsidR="00DF18D2" w:rsidRPr="00DA65FC">
          <w:rPr>
            <w:noProof/>
            <w:webHidden/>
            <w:highlight w:val="red"/>
          </w:rPr>
          <w:instrText xml:space="preserve"> PAGEREF _Toc123293668 \h </w:instrText>
        </w:r>
        <w:r w:rsidR="00DF18D2" w:rsidRPr="00DA65FC">
          <w:rPr>
            <w:noProof/>
            <w:webHidden/>
            <w:highlight w:val="red"/>
          </w:rPr>
        </w:r>
        <w:r w:rsidR="00DF18D2" w:rsidRPr="00DA65FC">
          <w:rPr>
            <w:noProof/>
            <w:webHidden/>
            <w:highlight w:val="red"/>
          </w:rPr>
          <w:fldChar w:fldCharType="separate"/>
        </w:r>
        <w:r w:rsidR="005A4AED" w:rsidRPr="00DA65FC">
          <w:rPr>
            <w:noProof/>
            <w:webHidden/>
            <w:highlight w:val="red"/>
          </w:rPr>
          <w:t>16</w:t>
        </w:r>
        <w:r w:rsidR="00DF18D2" w:rsidRPr="00DA65FC">
          <w:rPr>
            <w:noProof/>
            <w:webHidden/>
            <w:highlight w:val="red"/>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3E73F8">
          <w:rPr>
            <w:rStyle w:val="Hyperlink"/>
            <w:noProof/>
            <w:highlight w:val="red"/>
          </w:rPr>
          <w:t xml:space="preserve">Table 7  </w:t>
        </w:r>
        <w:r w:rsidR="00DF18D2" w:rsidRPr="003E73F8">
          <w:rPr>
            <w:rStyle w:val="Hyperlink"/>
            <w:noProof/>
            <w:highlight w:val="red"/>
          </w:rPr>
          <w:tab/>
          <w:t>Fertility preferences according to number of living children</w:t>
        </w:r>
        <w:r w:rsidR="00DF18D2" w:rsidRPr="003E73F8">
          <w:rPr>
            <w:noProof/>
            <w:webHidden/>
            <w:highlight w:val="red"/>
          </w:rPr>
          <w:tab/>
        </w:r>
        <w:r w:rsidR="00DF18D2" w:rsidRPr="003E73F8">
          <w:rPr>
            <w:noProof/>
            <w:webHidden/>
            <w:highlight w:val="red"/>
          </w:rPr>
          <w:fldChar w:fldCharType="begin"/>
        </w:r>
        <w:r w:rsidR="00DF18D2" w:rsidRPr="003E73F8">
          <w:rPr>
            <w:noProof/>
            <w:webHidden/>
            <w:highlight w:val="red"/>
          </w:rPr>
          <w:instrText xml:space="preserve"> PAGEREF _Toc123293670 \h </w:instrText>
        </w:r>
        <w:r w:rsidR="00DF18D2" w:rsidRPr="003E73F8">
          <w:rPr>
            <w:noProof/>
            <w:webHidden/>
            <w:highlight w:val="red"/>
          </w:rPr>
        </w:r>
        <w:r w:rsidR="00DF18D2" w:rsidRPr="003E73F8">
          <w:rPr>
            <w:noProof/>
            <w:webHidden/>
            <w:highlight w:val="red"/>
          </w:rPr>
          <w:fldChar w:fldCharType="separate"/>
        </w:r>
        <w:r w:rsidR="005A4AED" w:rsidRPr="003E73F8">
          <w:rPr>
            <w:noProof/>
            <w:webHidden/>
            <w:highlight w:val="red"/>
          </w:rPr>
          <w:t>18</w:t>
        </w:r>
        <w:r w:rsidR="00DF18D2" w:rsidRPr="003E73F8">
          <w:rPr>
            <w:noProof/>
            <w:webHidden/>
            <w:highlight w:val="red"/>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 xml:space="preserve">Table </w:t>
        </w:r>
        <w:r w:rsidR="00DF18D2" w:rsidRPr="00E256D5">
          <w:rPr>
            <w:rStyle w:val="Hyperlink"/>
            <w:noProof/>
          </w:rPr>
          <w:t>9</w:t>
        </w:r>
        <w:r w:rsidR="00DF18D2" w:rsidRPr="00E256D5">
          <w:rPr>
            <w:rStyle w:val="Hyperlink"/>
            <w:noProof/>
          </w:rPr>
          <w:t>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DA6DB7">
          <w:rPr>
            <w:rStyle w:val="Hyperlink"/>
            <w:noProof/>
            <w:highlight w:val="yellow"/>
          </w:rPr>
          <w:t xml:space="preserve">Table 10  </w:t>
        </w:r>
        <w:r w:rsidR="00DF18D2" w:rsidRPr="00DA6DB7">
          <w:rPr>
            <w:rStyle w:val="Hyperlink"/>
            <w:noProof/>
            <w:highlight w:val="yellow"/>
          </w:rPr>
          <w:tab/>
          <w:t>Maternal care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26</w:t>
        </w:r>
        <w:r w:rsidR="00DF18D2" w:rsidRPr="00DA6DB7">
          <w:rPr>
            <w:noProof/>
            <w:webHidden/>
            <w:highlight w:val="yellow"/>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79" w:history="1">
        <w:r w:rsidR="00DF18D2" w:rsidRPr="00DA6DB7">
          <w:rPr>
            <w:rStyle w:val="Hyperlink"/>
            <w:noProof/>
            <w:highlight w:val="yellow"/>
          </w:rPr>
          <w:t xml:space="preserve">Table 12  </w:t>
        </w:r>
        <w:r w:rsidR="00DF18D2" w:rsidRPr="00DA6DB7">
          <w:rPr>
            <w:rStyle w:val="Hyperlink"/>
            <w:noProof/>
            <w:highlight w:val="yellow"/>
          </w:rPr>
          <w:tab/>
          <w:t>Treatment for acute respiratory infection symptoms, fever, and diarrhea</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_Toc123293679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37</w:t>
        </w:r>
        <w:r w:rsidR="00DF18D2" w:rsidRPr="00DA6DB7">
          <w:rPr>
            <w:noProof/>
            <w:webHidden/>
            <w:highlight w:val="yellow"/>
          </w:rPr>
          <w:fldChar w:fldCharType="end"/>
        </w:r>
      </w:hyperlink>
    </w:p>
    <w:p w14:paraId="2BA9822C" w14:textId="0021389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0" w:history="1">
        <w:r w:rsidR="00DF18D2" w:rsidRPr="00DA6DB7">
          <w:rPr>
            <w:rStyle w:val="Hyperlink"/>
            <w:noProof/>
            <w:highlight w:val="yellow"/>
          </w:rPr>
          <w:t xml:space="preserve">Table 12C  </w:t>
        </w:r>
        <w:r w:rsidR="00DF18D2" w:rsidRPr="00DA6DB7">
          <w:rPr>
            <w:rStyle w:val="Hyperlink"/>
            <w:noProof/>
            <w:highlight w:val="yellow"/>
          </w:rPr>
          <w:tab/>
          <w:t>Treatment for acute respiratory infection symptoms, fever, and diarrhea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38</w:t>
        </w:r>
        <w:r w:rsidR="00DF18D2" w:rsidRPr="00DA6DB7">
          <w:rPr>
            <w:noProof/>
            <w:webHidden/>
            <w:highlight w:val="yellow"/>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DA6DB7">
          <w:rPr>
            <w:rStyle w:val="Hyperlink"/>
            <w:noProof/>
            <w:highlight w:val="yellow"/>
          </w:rPr>
          <w:t xml:space="preserve">Table 13  </w:t>
        </w:r>
        <w:r w:rsidR="00DF18D2" w:rsidRPr="00DA6DB7">
          <w:rPr>
            <w:rStyle w:val="Hyperlink"/>
            <w:noProof/>
            <w:highlight w:val="yellow"/>
          </w:rPr>
          <w:tab/>
          <w:t>Early Childhood Development Index 2030</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39</w:t>
        </w:r>
        <w:r w:rsidR="00DF18D2" w:rsidRPr="00DA6DB7">
          <w:rPr>
            <w:noProof/>
            <w:webHidden/>
            <w:highlight w:val="yellow"/>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DA6DB7">
          <w:rPr>
            <w:rStyle w:val="Hyperlink"/>
            <w:noProof/>
            <w:highlight w:val="yellow"/>
          </w:rPr>
          <w:t xml:space="preserve">Table 17  </w:t>
        </w:r>
        <w:r w:rsidR="00DF18D2" w:rsidRPr="00DA6DB7">
          <w:rPr>
            <w:rStyle w:val="Hyperlink"/>
            <w:noProof/>
            <w:highlight w:val="yellow"/>
          </w:rPr>
          <w:tab/>
          <w:t>Five-year early childhood mortality rates according to background characteristics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49</w:t>
        </w:r>
        <w:r w:rsidR="00DF18D2" w:rsidRPr="00DA6DB7">
          <w:rPr>
            <w:noProof/>
            <w:webHidden/>
            <w:highlight w:val="yellow"/>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9" w:history="1">
        <w:r w:rsidR="00DF18D2" w:rsidRPr="00DA6DB7">
          <w:rPr>
            <w:rStyle w:val="Hyperlink"/>
            <w:noProof/>
            <w:highlight w:val="yellow"/>
          </w:rPr>
          <w:t xml:space="preserve">Table 19  </w:t>
        </w:r>
        <w:r w:rsidR="00DF18D2" w:rsidRPr="00DA6DB7">
          <w:rPr>
            <w:rStyle w:val="Hyperlink"/>
            <w:noProof/>
            <w:highlight w:val="yellow"/>
          </w:rPr>
          <w:tab/>
          <w:t>Use of insecticide-treated nets by children and pregnant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53</w:t>
        </w:r>
        <w:r w:rsidR="00DF18D2" w:rsidRPr="00DA6DB7">
          <w:rPr>
            <w:noProof/>
            <w:webHidden/>
            <w:highlight w:val="yellow"/>
          </w:rPr>
          <w:fldChar w:fldCharType="end"/>
        </w:r>
      </w:hyperlink>
    </w:p>
    <w:p w14:paraId="0821A0BD" w14:textId="4DFA029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0" w:history="1">
        <w:r w:rsidR="00DF18D2" w:rsidRPr="00DA6DB7">
          <w:rPr>
            <w:rStyle w:val="Hyperlink"/>
            <w:noProof/>
            <w:highlight w:val="yellow"/>
          </w:rPr>
          <w:t xml:space="preserve">Table 19C  </w:t>
        </w:r>
        <w:r w:rsidR="00DF18D2" w:rsidRPr="00DA6DB7">
          <w:rPr>
            <w:rStyle w:val="Hyperlink"/>
            <w:noProof/>
            <w:highlight w:val="yellow"/>
          </w:rPr>
          <w:tab/>
          <w:t>Use of insecticide-treated nets by children and pregnant women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54</w:t>
        </w:r>
        <w:r w:rsidR="00DF18D2" w:rsidRPr="00DA6DB7">
          <w:rPr>
            <w:noProof/>
            <w:webHidden/>
            <w:highlight w:val="yellow"/>
          </w:rPr>
          <w:fldChar w:fldCharType="end"/>
        </w:r>
      </w:hyperlink>
    </w:p>
    <w:p w14:paraId="0D2032E1" w14:textId="61EFA0D3"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1" w:history="1">
        <w:r w:rsidR="00DF18D2" w:rsidRPr="00DA6DB7">
          <w:rPr>
            <w:rStyle w:val="Hyperlink"/>
            <w:noProof/>
            <w:highlight w:val="yellow"/>
          </w:rPr>
          <w:t xml:space="preserve">Table 20  </w:t>
        </w:r>
        <w:r w:rsidR="00DF18D2" w:rsidRPr="00DA6DB7">
          <w:rPr>
            <w:rStyle w:val="Hyperlink"/>
            <w:noProof/>
            <w:highlight w:val="yellow"/>
          </w:rPr>
          <w:tab/>
          <w:t>Use of intermittent preventive treatment (IPTp) by women during pregnancy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55</w:t>
        </w:r>
        <w:r w:rsidR="00DF18D2" w:rsidRPr="00DA6DB7">
          <w:rPr>
            <w:noProof/>
            <w:webHidden/>
            <w:highlight w:val="yellow"/>
          </w:rPr>
          <w:fldChar w:fldCharType="end"/>
        </w:r>
      </w:hyperlink>
    </w:p>
    <w:p w14:paraId="274C8867" w14:textId="43F1393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2" w:history="1">
        <w:r w:rsidR="00DF18D2" w:rsidRPr="00DA6DB7">
          <w:rPr>
            <w:rStyle w:val="Hyperlink"/>
            <w:noProof/>
            <w:highlight w:val="yellow"/>
          </w:rPr>
          <w:t xml:space="preserve">Table 20C  </w:t>
        </w:r>
        <w:r w:rsidR="00DF18D2" w:rsidRPr="00DA6DB7">
          <w:rPr>
            <w:rStyle w:val="Hyperlink"/>
            <w:noProof/>
            <w:highlight w:val="yellow"/>
          </w:rPr>
          <w:tab/>
          <w:t xml:space="preserve">Use of intermittent preventive treatment (IPTp) by women during pregnancy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56</w:t>
        </w:r>
        <w:r w:rsidR="00DF18D2" w:rsidRPr="00DA6DB7">
          <w:rPr>
            <w:noProof/>
            <w:webHidden/>
            <w:highlight w:val="yellow"/>
          </w:rPr>
          <w:fldChar w:fldCharType="end"/>
        </w:r>
      </w:hyperlink>
    </w:p>
    <w:p w14:paraId="3E19A6C4" w14:textId="0311D2A8"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3" w:history="1">
        <w:r w:rsidR="00DF18D2" w:rsidRPr="00DA6DB7">
          <w:rPr>
            <w:rStyle w:val="Hyperlink"/>
            <w:noProof/>
            <w:highlight w:val="yellow"/>
          </w:rPr>
          <w:t xml:space="preserve">Table 21  </w:t>
        </w:r>
        <w:r w:rsidR="00DF18D2" w:rsidRPr="00DA6DB7">
          <w:rPr>
            <w:rStyle w:val="Hyperlink"/>
            <w:noProof/>
            <w:highlight w:val="yellow"/>
          </w:rPr>
          <w:tab/>
          <w:t>Children with fever and care seeking for, diagnosis of, and treatment of fever</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58</w:t>
        </w:r>
        <w:r w:rsidR="00DF18D2" w:rsidRPr="00DA6DB7">
          <w:rPr>
            <w:noProof/>
            <w:webHidden/>
            <w:highlight w:val="yellow"/>
          </w:rPr>
          <w:fldChar w:fldCharType="end"/>
        </w:r>
      </w:hyperlink>
    </w:p>
    <w:p w14:paraId="791F94C0" w14:textId="5461837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4" w:history="1">
        <w:r w:rsidR="00DF18D2" w:rsidRPr="00DA6DB7">
          <w:rPr>
            <w:rStyle w:val="Hyperlink"/>
            <w:noProof/>
            <w:highlight w:val="yellow"/>
          </w:rPr>
          <w:t xml:space="preserve">Table 21C  </w:t>
        </w:r>
        <w:r w:rsidR="00DF18D2" w:rsidRPr="00DA6DB7">
          <w:rPr>
            <w:rStyle w:val="Hyperlink"/>
            <w:noProof/>
            <w:highlight w:val="yellow"/>
          </w:rPr>
          <w:tab/>
          <w:t xml:space="preserve">Children with fever and care seeking for, diagnosis of, and treatment of fever </w:t>
        </w:r>
        <w:r w:rsidR="00593530" w:rsidRPr="00DA6DB7">
          <w:rPr>
            <w:rStyle w:val="Hyperlink"/>
            <w:noProof/>
            <w:highlight w:val="yellow"/>
          </w:rPr>
          <w:br/>
        </w:r>
        <w:r w:rsidR="00DF18D2" w:rsidRPr="00DA6DB7">
          <w:rPr>
            <w:rStyle w:val="Hyperlink"/>
            <w:noProof/>
            <w:highlight w:val="yellow"/>
          </w:rPr>
          <w:t>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59</w:t>
        </w:r>
        <w:r w:rsidR="00DF18D2" w:rsidRPr="00DA6DB7">
          <w:rPr>
            <w:noProof/>
            <w:webHidden/>
            <w:highlight w:val="yellow"/>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C7EBA" w14:textId="77777777" w:rsidR="0099783A" w:rsidRDefault="0099783A">
      <w:r>
        <w:separator/>
      </w:r>
    </w:p>
  </w:endnote>
  <w:endnote w:type="continuationSeparator" w:id="0">
    <w:p w14:paraId="248DB3EC" w14:textId="77777777" w:rsidR="0099783A" w:rsidRDefault="0099783A">
      <w:r>
        <w:continuationSeparator/>
      </w:r>
    </w:p>
  </w:endnote>
  <w:endnote w:type="continuationNotice" w:id="1">
    <w:p w14:paraId="7EBB3BC8" w14:textId="77777777" w:rsidR="0099783A" w:rsidRDefault="009978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5DDA5" w14:textId="77777777" w:rsidR="0099783A" w:rsidRDefault="0099783A">
      <w:r>
        <w:separator/>
      </w:r>
    </w:p>
  </w:footnote>
  <w:footnote w:type="continuationSeparator" w:id="0">
    <w:p w14:paraId="19F9F35F" w14:textId="77777777" w:rsidR="0099783A" w:rsidRDefault="0099783A">
      <w:r>
        <w:continuationSeparator/>
      </w:r>
    </w:p>
  </w:footnote>
  <w:footnote w:type="continuationNotice" w:id="1">
    <w:p w14:paraId="321BAB8B" w14:textId="77777777" w:rsidR="0099783A" w:rsidRDefault="009978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2415"/>
    <w:rsid w:val="001B28B8"/>
    <w:rsid w:val="001B2DD6"/>
    <w:rsid w:val="001B2EF1"/>
    <w:rsid w:val="001B3D5A"/>
    <w:rsid w:val="001B3D8D"/>
    <w:rsid w:val="001B3ED5"/>
    <w:rsid w:val="001B4573"/>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E06"/>
    <w:rsid w:val="00A86F1A"/>
    <w:rsid w:val="00A870AC"/>
    <w:rsid w:val="00A8713D"/>
    <w:rsid w:val="00A907C8"/>
    <w:rsid w:val="00A90B7F"/>
    <w:rsid w:val="00A910CD"/>
    <w:rsid w:val="00A91AD3"/>
    <w:rsid w:val="00A91FA9"/>
    <w:rsid w:val="00A9247A"/>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2.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5.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50</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Anita Makori</cp:lastModifiedBy>
  <cp:revision>6</cp:revision>
  <cp:lastPrinted>2022-12-30T16:58:00Z</cp:lastPrinted>
  <dcterms:created xsi:type="dcterms:W3CDTF">2023-01-07T08:04:00Z</dcterms:created>
  <dcterms:modified xsi:type="dcterms:W3CDTF">2023-01-18T11:37:00Z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